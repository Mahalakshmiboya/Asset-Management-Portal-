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C63" w:rsidRDefault="00C60F0E">
      <w:r>
        <w:rPr>
          <w:noProof/>
          <w:lang w:val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-4695190</wp:posOffset>
            </wp:positionH>
            <wp:positionV relativeFrom="paragraph">
              <wp:posOffset>-2374265</wp:posOffset>
            </wp:positionV>
            <wp:extent cx="7134225" cy="7877175"/>
            <wp:effectExtent l="1905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787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50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attachedTemplate r:id="rId1"/>
  <w:defaultTabStop w:val="720"/>
  <w:characterSpacingControl w:val="doNotCompress"/>
  <w:compat/>
  <w:rsids>
    <w:rsidRoot w:val="00C60F0E"/>
    <w:rsid w:val="002F61FA"/>
    <w:rsid w:val="00505C63"/>
    <w:rsid w:val="007F079B"/>
    <w:rsid w:val="00C60F0E"/>
    <w:rsid w:val="00FD4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C0A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0A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0A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0A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0A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0A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0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0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0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D4C0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D4C0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D4C0A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D4C0A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FD4C0A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FD4C0A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D4C0A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D4C0A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D4C0A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D4C0A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D4C0A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0A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D4C0A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0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D4C0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D4C0A"/>
    <w:pPr>
      <w:ind w:left="720"/>
      <w:contextualSpacing/>
    </w:pPr>
  </w:style>
  <w:style w:type="character" w:styleId="IntenseEmphasis">
    <w:name w:val="Intense Emphasis"/>
    <w:uiPriority w:val="21"/>
    <w:qFormat/>
    <w:rsid w:val="00FD4C0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0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FD4C0A"/>
    <w:rPr>
      <w:i/>
      <w:iCs/>
      <w:color w:val="0F4761"/>
    </w:rPr>
  </w:style>
  <w:style w:type="character" w:styleId="IntenseReference">
    <w:name w:val="Intense Reference"/>
    <w:uiPriority w:val="32"/>
    <w:qFormat/>
    <w:rsid w:val="00FD4C0A"/>
    <w:rPr>
      <w:b/>
      <w:bCs/>
      <w:smallCaps/>
      <w:color w:val="0F47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akshmi\lakshmi\Customer%20journey%20map%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Customer journey map 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2026-02-23T03:51:00Z</dcterms:created>
  <dcterms:modified xsi:type="dcterms:W3CDTF">2026-02-23T03:51:00Z</dcterms:modified>
</cp:coreProperties>
</file>